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0837B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20FE0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Einführung in Datenbanksysteme (</w:t>
                                </w:r>
                                <w:proofErr w:type="spellStart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edbs</w:t>
                                </w:r>
                                <w:proofErr w:type="spellEnd"/>
                                <w:r w:rsidR="00DF1C84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0837BB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20FE0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DF1C84">
                            <w:rPr>
                              <w:sz w:val="40"/>
                              <w:szCs w:val="40"/>
                            </w:rPr>
                            <w:t>Einführung in Datenbanksysteme (</w:t>
                          </w:r>
                          <w:proofErr w:type="spellStart"/>
                          <w:r w:rsidR="00DF1C84">
                            <w:rPr>
                              <w:sz w:val="40"/>
                              <w:szCs w:val="40"/>
                            </w:rPr>
                            <w:t>edbs</w:t>
                          </w:r>
                          <w:proofErr w:type="spellEnd"/>
                          <w:r w:rsidR="00DF1C84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DF1C8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DF1C8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BB7E89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5914" w:history="1">
            <w:r w:rsidR="00BB7E89" w:rsidRPr="00E617A5">
              <w:rPr>
                <w:rStyle w:val="Hyperlink"/>
                <w:noProof/>
              </w:rPr>
              <w:t>1</w:t>
            </w:r>
            <w:r w:rsidR="00BB7E89">
              <w:rPr>
                <w:rFonts w:eastAsiaTheme="minorEastAsia"/>
                <w:noProof/>
                <w:lang w:eastAsia="de-CH"/>
              </w:rPr>
              <w:tab/>
            </w:r>
            <w:r w:rsidR="00BB7E89" w:rsidRPr="00E617A5">
              <w:rPr>
                <w:rStyle w:val="Hyperlink"/>
                <w:noProof/>
              </w:rPr>
              <w:t>Einleitung</w:t>
            </w:r>
            <w:r w:rsidR="00BB7E89">
              <w:rPr>
                <w:noProof/>
                <w:webHidden/>
              </w:rPr>
              <w:tab/>
            </w:r>
            <w:r w:rsidR="00BB7E89">
              <w:rPr>
                <w:noProof/>
                <w:webHidden/>
              </w:rPr>
              <w:fldChar w:fldCharType="begin"/>
            </w:r>
            <w:r w:rsidR="00BB7E89">
              <w:rPr>
                <w:noProof/>
                <w:webHidden/>
              </w:rPr>
              <w:instrText xml:space="preserve"> PAGEREF _Toc2025914 \h </w:instrText>
            </w:r>
            <w:r w:rsidR="00BB7E89">
              <w:rPr>
                <w:noProof/>
                <w:webHidden/>
              </w:rPr>
            </w:r>
            <w:r w:rsidR="00BB7E89">
              <w:rPr>
                <w:noProof/>
                <w:webHidden/>
              </w:rPr>
              <w:fldChar w:fldCharType="separate"/>
            </w:r>
            <w:r w:rsidR="00BB7E89">
              <w:rPr>
                <w:noProof/>
                <w:webHidden/>
              </w:rPr>
              <w:t>2</w:t>
            </w:r>
            <w:r w:rsidR="00BB7E89"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15" w:history="1">
            <w:r w:rsidRPr="00E617A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16" w:history="1">
            <w:r w:rsidRPr="00E617A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17" w:history="1">
            <w:r w:rsidRPr="00E617A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2025918" w:history="1">
            <w:r w:rsidRPr="00E617A5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19" w:history="1">
            <w:r w:rsidRPr="00E617A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0" w:history="1">
            <w:r w:rsidRPr="00E617A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Information und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1" w:history="1">
            <w:r w:rsidRPr="00E617A5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2" w:history="1">
            <w:r w:rsidRPr="00E617A5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Information in der Informatik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3" w:history="1">
            <w:r w:rsidRPr="00E617A5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Schematisierung von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4" w:history="1">
            <w:r w:rsidRPr="00E617A5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Datum, Daten,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5" w:history="1">
            <w:r w:rsidRPr="00E617A5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6" w:history="1">
            <w:r w:rsidRPr="00E617A5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Beachten Sie aber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7" w:history="1">
            <w:r w:rsidRPr="00E617A5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Was ist eine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8" w:history="1">
            <w:r w:rsidRPr="00E617A5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Komponenten eines Informationssystems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29" w:history="1">
            <w:r w:rsidRPr="00E617A5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3 Schema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0" w:history="1">
            <w:r w:rsidRPr="00E617A5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3 Schema Architektur ANSI SPARC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1" w:history="1">
            <w:r w:rsidRPr="00E617A5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Datenunabhängigkeit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2" w:history="1">
            <w:r w:rsidRPr="00E617A5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Merkmale – Funktionen und Dienste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3" w:history="1">
            <w:r w:rsidRPr="00E617A5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Transaktionen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4" w:history="1">
            <w:r w:rsidRPr="00E617A5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Transaktionskonzept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5" w:history="1">
            <w:r w:rsidRPr="00E617A5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Problem: Mehrfachnutzung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6" w:history="1">
            <w:r w:rsidRPr="00E617A5">
              <w:rPr>
                <w:rStyle w:val="Hyperlink"/>
                <w:noProof/>
              </w:rPr>
              <w:t>2.6.3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Problem: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7" w:history="1">
            <w:r w:rsidRPr="00E617A5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Wichtige Personen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25938" w:history="1">
            <w:r w:rsidRPr="00E617A5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Historische Entwicklung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2025939" w:history="1">
            <w:r w:rsidRPr="00E617A5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E89" w:rsidRDefault="00BB7E89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2025940" w:history="1">
            <w:r w:rsidRPr="00E617A5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617A5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2025914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2025915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FA2EBA">
        <w:t>edbs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2025916"/>
      <w:r>
        <w:t>Lernziele</w:t>
      </w:r>
      <w:bookmarkEnd w:id="8"/>
      <w:bookmarkEnd w:id="9"/>
      <w:bookmarkEnd w:id="10"/>
      <w:bookmarkEnd w:id="11"/>
    </w:p>
    <w:p w:rsidR="000F72AF" w:rsidRDefault="000F72AF" w:rsidP="000F72AF">
      <w:r>
        <w:t>Datenbanksysteme bilden nach wie vor das Rückgrat moderner IT-Infrastrukturen. Die zugrundeliegenden Konzepte und Sprachen sowie die entsprechenden Entwurfsmethoden gehören zum Grundwissen angehender Informatik-Ingenieurinnen und -Ingenieure.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Grundlagen von Datenbanksystemen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Konzeptioneller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Relationales Modell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Relationaler Datenbankentwurf</w:t>
      </w:r>
    </w:p>
    <w:p w:rsidR="000F72AF" w:rsidRDefault="000F72AF" w:rsidP="000F72AF">
      <w:pPr>
        <w:pStyle w:val="ListParagraph"/>
        <w:numPr>
          <w:ilvl w:val="0"/>
          <w:numId w:val="3"/>
        </w:numPr>
      </w:pPr>
      <w:r>
        <w:t>SQL</w:t>
      </w:r>
    </w:p>
    <w:p w:rsidR="003A70B0" w:rsidRDefault="000F72AF" w:rsidP="000F72AF">
      <w:pPr>
        <w:pStyle w:val="ListParagraph"/>
        <w:numPr>
          <w:ilvl w:val="0"/>
          <w:numId w:val="3"/>
        </w:numPr>
      </w:pPr>
      <w:r>
        <w:t>JDBC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2025917"/>
      <w:r>
        <w:t>Prüfungen</w:t>
      </w:r>
      <w:bookmarkEnd w:id="12"/>
      <w:bookmarkEnd w:id="13"/>
      <w:bookmarkEnd w:id="14"/>
      <w:bookmarkEnd w:id="15"/>
    </w:p>
    <w:p w:rsidR="009579F5" w:rsidRDefault="009579F5" w:rsidP="009579F5">
      <w:r>
        <w:t>Die Modulnote setzt sich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2025918"/>
      <w:r>
        <w:lastRenderedPageBreak/>
        <w:t>Woche 1</w:t>
      </w:r>
      <w:bookmarkEnd w:id="16"/>
    </w:p>
    <w:p w:rsidR="00B05907" w:rsidRDefault="00B05907" w:rsidP="00B05907">
      <w:pPr>
        <w:pStyle w:val="Heading2"/>
      </w:pPr>
      <w:bookmarkStart w:id="17" w:name="_Toc2025919"/>
      <w:r>
        <w:t>Gliederung</w:t>
      </w:r>
      <w:bookmarkEnd w:id="17"/>
    </w:p>
    <w:p w:rsidR="00B05907" w:rsidRDefault="009F233F" w:rsidP="00B05907">
      <w:r>
        <w:rPr>
          <w:noProof/>
        </w:rPr>
        <w:drawing>
          <wp:inline distT="0" distB="0" distL="0" distR="0" wp14:anchorId="588CFC3B" wp14:editId="0342AAE9">
            <wp:extent cx="5760720" cy="3629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18" w:name="_Toc2025920"/>
      <w:r>
        <w:t>Information und Daten</w:t>
      </w:r>
      <w:bookmarkEnd w:id="18"/>
    </w:p>
    <w:p w:rsidR="00B05907" w:rsidRDefault="00CA1F8B" w:rsidP="00CA1F8B">
      <w:pPr>
        <w:pStyle w:val="Heading3"/>
      </w:pPr>
      <w:bookmarkStart w:id="19" w:name="_Toc2025921"/>
      <w:r>
        <w:t>Information</w:t>
      </w:r>
      <w:bookmarkEnd w:id="19"/>
    </w:p>
    <w:p w:rsidR="00CA1F8B" w:rsidRDefault="000D5267" w:rsidP="00B05907">
      <w:r>
        <w:rPr>
          <w:noProof/>
        </w:rPr>
        <w:drawing>
          <wp:inline distT="0" distB="0" distL="0" distR="0" wp14:anchorId="505A40CB" wp14:editId="54B74B8E">
            <wp:extent cx="576072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49" w:rsidRDefault="00524949" w:rsidP="00B05907">
      <w:proofErr w:type="spellStart"/>
      <w:r>
        <w:t>Shanon</w:t>
      </w:r>
      <w:proofErr w:type="spellEnd"/>
      <w:r>
        <w:t xml:space="preserve"> Modell, Bit</w:t>
      </w:r>
    </w:p>
    <w:p w:rsidR="00CA1F8B" w:rsidRDefault="00CA1F8B" w:rsidP="00CA1F8B">
      <w:pPr>
        <w:pStyle w:val="Heading3"/>
      </w:pPr>
      <w:bookmarkStart w:id="20" w:name="_Toc2025922"/>
      <w:r>
        <w:lastRenderedPageBreak/>
        <w:t>Information in der Informatik</w:t>
      </w:r>
      <w:bookmarkEnd w:id="20"/>
    </w:p>
    <w:p w:rsidR="00CA1F8B" w:rsidRDefault="000D5267" w:rsidP="00B05907">
      <w:r>
        <w:rPr>
          <w:noProof/>
        </w:rPr>
        <w:drawing>
          <wp:inline distT="0" distB="0" distL="0" distR="0" wp14:anchorId="29AA504B" wp14:editId="5159B47D">
            <wp:extent cx="576072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1" w:name="_Toc2025923"/>
      <w:r>
        <w:t>Schematisierung von Information</w:t>
      </w:r>
      <w:bookmarkEnd w:id="21"/>
    </w:p>
    <w:p w:rsidR="00CA1F8B" w:rsidRDefault="000D5267" w:rsidP="00B05907">
      <w:r>
        <w:rPr>
          <w:noProof/>
        </w:rPr>
        <w:drawing>
          <wp:inline distT="0" distB="0" distL="0" distR="0" wp14:anchorId="69F1A659" wp14:editId="139B5A51">
            <wp:extent cx="5760720" cy="2531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Default="00C328BE" w:rsidP="00B05907">
      <w:r>
        <w:t>Auf welche Weise soll die Information</w:t>
      </w:r>
      <w:r w:rsidR="005371D4">
        <w:t xml:space="preserve"> dargestellt werden </w:t>
      </w:r>
      <w:r w:rsidR="005371D4">
        <w:sym w:font="Wingdings" w:char="F0E0"/>
      </w:r>
      <w:r w:rsidR="005371D4">
        <w:t xml:space="preserve"> Der Duden gibt an, wie ein Satz geschrieben wird.</w:t>
      </w:r>
    </w:p>
    <w:p w:rsidR="005371D4" w:rsidRDefault="005371D4" w:rsidP="00B05907">
      <w:r>
        <w:t xml:space="preserve">Syntax gibt an, wie eine </w:t>
      </w:r>
      <w:proofErr w:type="spellStart"/>
      <w:r>
        <w:t>for</w:t>
      </w:r>
      <w:proofErr w:type="spellEnd"/>
      <w:r>
        <w:t>-Schleife aussieht.</w:t>
      </w:r>
    </w:p>
    <w:p w:rsidR="005371D4" w:rsidRDefault="005371D4" w:rsidP="00B05907">
      <w:r>
        <w:t>Je mehr Semantik in der Syntax steckt, desto besser kann es maschinell verarbeitet werden.</w:t>
      </w:r>
    </w:p>
    <w:p w:rsidR="005371D4" w:rsidRDefault="005371D4" w:rsidP="00B05907">
      <w:r>
        <w:t xml:space="preserve">Ampelsteuerung. Grün, gelb und rot </w:t>
      </w:r>
      <w:r>
        <w:sym w:font="Wingdings" w:char="F0E0"/>
      </w:r>
      <w:r>
        <w:t xml:space="preserve"> Syntax. Bedeutung fahren, bremsen, stopp </w:t>
      </w:r>
      <w:r>
        <w:sym w:font="Wingdings" w:char="F0E0"/>
      </w:r>
      <w:r>
        <w:t xml:space="preserve"> </w:t>
      </w:r>
      <w:proofErr w:type="gramStart"/>
      <w:r>
        <w:t>Morgens</w:t>
      </w:r>
      <w:proofErr w:type="gramEnd"/>
      <w:r>
        <w:t xml:space="preserve"> um 04:00 ist das System pragmatisch bei </w:t>
      </w:r>
      <w:proofErr w:type="spellStart"/>
      <w:r>
        <w:t>rot</w:t>
      </w:r>
      <w:proofErr w:type="spellEnd"/>
      <w:r>
        <w:t>?</w:t>
      </w:r>
    </w:p>
    <w:p w:rsidR="00CA1F8B" w:rsidRDefault="00CA1F8B" w:rsidP="00CA1F8B">
      <w:pPr>
        <w:pStyle w:val="Heading3"/>
      </w:pPr>
      <w:bookmarkStart w:id="22" w:name="_Toc2025924"/>
      <w:r>
        <w:t xml:space="preserve">Datum, Daten, </w:t>
      </w:r>
      <w:proofErr w:type="spellStart"/>
      <w:r>
        <w:t>data</w:t>
      </w:r>
      <w:bookmarkEnd w:id="22"/>
      <w:proofErr w:type="spellEnd"/>
    </w:p>
    <w:p w:rsidR="00CA1F8B" w:rsidRDefault="000D5267" w:rsidP="00B05907">
      <w:r>
        <w:rPr>
          <w:noProof/>
        </w:rPr>
        <w:drawing>
          <wp:inline distT="0" distB="0" distL="0" distR="0" wp14:anchorId="503CA5C0" wp14:editId="4478E15A">
            <wp:extent cx="5760720" cy="817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23" w:name="_Toc2025925"/>
      <w:r>
        <w:lastRenderedPageBreak/>
        <w:t>Datenmodell</w:t>
      </w:r>
      <w:bookmarkEnd w:id="23"/>
    </w:p>
    <w:p w:rsidR="00CA1F8B" w:rsidRDefault="000D5267" w:rsidP="00B05907">
      <w:r>
        <w:rPr>
          <w:noProof/>
        </w:rPr>
        <w:drawing>
          <wp:inline distT="0" distB="0" distL="0" distR="0" wp14:anchorId="6D37867D" wp14:editId="26BAA16C">
            <wp:extent cx="5760720" cy="1718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 w:rsidRPr="005371D4">
        <w:t xml:space="preserve">Ted </w:t>
      </w:r>
      <w:proofErr w:type="spellStart"/>
      <w:r w:rsidRPr="005371D4">
        <w:t>Cott</w:t>
      </w:r>
      <w:proofErr w:type="spellEnd"/>
      <w:r w:rsidRPr="005371D4">
        <w:t xml:space="preserve">, Relationales Modell </w:t>
      </w:r>
      <w:r>
        <w:sym w:font="Wingdings" w:char="F0E0"/>
      </w:r>
      <w:r w:rsidRPr="005371D4">
        <w:t xml:space="preserve"> Ein Da</w:t>
      </w:r>
      <w:r>
        <w:t>tenmodell braucht diese 3 Eigenschaften</w:t>
      </w:r>
    </w:p>
    <w:p w:rsidR="005371D4" w:rsidRDefault="005371D4" w:rsidP="00B05907">
      <w:r>
        <w:t>Statische Eigenschaft: Struktur (Relationales Modell, Klassen, Objekte etc.)</w:t>
      </w:r>
    </w:p>
    <w:p w:rsidR="005371D4" w:rsidRDefault="005371D4" w:rsidP="00B05907">
      <w:r>
        <w:t>Dynamische Eigenschaft: Wie gehe ich damit im (CRUD)</w:t>
      </w:r>
    </w:p>
    <w:p w:rsidR="005371D4" w:rsidRPr="005371D4" w:rsidRDefault="005371D4" w:rsidP="00B05907">
      <w:r>
        <w:t>Integritätsbedingung: Widersprüche vermeiden (Eine Person kann nicht 2 Geburtstage haben)</w:t>
      </w:r>
    </w:p>
    <w:p w:rsidR="00CA1F8B" w:rsidRDefault="00CA1F8B" w:rsidP="00CA1F8B">
      <w:pPr>
        <w:pStyle w:val="Heading3"/>
      </w:pPr>
      <w:bookmarkStart w:id="24" w:name="_Toc2025926"/>
      <w:r>
        <w:t>Beachten Sie aber</w:t>
      </w:r>
      <w:bookmarkEnd w:id="24"/>
    </w:p>
    <w:p w:rsidR="00CA1F8B" w:rsidRDefault="000D5267" w:rsidP="00B05907">
      <w:r>
        <w:rPr>
          <w:noProof/>
        </w:rPr>
        <w:drawing>
          <wp:inline distT="0" distB="0" distL="0" distR="0" wp14:anchorId="40A2B1F9" wp14:editId="69D609F6">
            <wp:extent cx="5760720" cy="3899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Ein Modell ist nie die Realität.</w:t>
      </w:r>
    </w:p>
    <w:p w:rsidR="005371D4" w:rsidRDefault="005371D4" w:rsidP="00B05907">
      <w:r>
        <w:t>Ein Modell ist immer eine Abstraktion.</w:t>
      </w:r>
    </w:p>
    <w:p w:rsidR="00CA1F8B" w:rsidRDefault="00CA1F8B" w:rsidP="00CA1F8B">
      <w:pPr>
        <w:pStyle w:val="Heading3"/>
      </w:pPr>
      <w:bookmarkStart w:id="25" w:name="_Toc2025927"/>
      <w:r>
        <w:lastRenderedPageBreak/>
        <w:t>Was ist eine Datenbank</w:t>
      </w:r>
      <w:bookmarkEnd w:id="25"/>
    </w:p>
    <w:p w:rsidR="00CA1F8B" w:rsidRDefault="000D5267" w:rsidP="00B05907">
      <w:r>
        <w:rPr>
          <w:noProof/>
        </w:rPr>
        <w:drawing>
          <wp:inline distT="0" distB="0" distL="0" distR="0" wp14:anchorId="37416D19" wp14:editId="002D3DB1">
            <wp:extent cx="5760720" cy="2360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r>
        <w:t>Erwartungen an eine DB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Persistenz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Transaktionssicherheit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Performance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Multi User 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CRUD Create, Read, Update, - Zugriffs Schnittstelle Update, Delete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Skalierbarkeit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Verfügbarkeit / Ausfallsicher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Kompression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Typensicherheit (Teil - Berechtigungssystem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Event Trigger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Indexierung</w:t>
      </w:r>
    </w:p>
    <w:p w:rsidR="005371D4" w:rsidRDefault="005371D4" w:rsidP="005371D4">
      <w:pPr>
        <w:pStyle w:val="ListParagraph"/>
        <w:numPr>
          <w:ilvl w:val="0"/>
          <w:numId w:val="4"/>
        </w:numPr>
      </w:pPr>
      <w:r>
        <w:t>Katalogisierung</w:t>
      </w:r>
    </w:p>
    <w:p w:rsidR="00B05907" w:rsidRDefault="00B05907" w:rsidP="00B05907">
      <w:pPr>
        <w:pStyle w:val="Heading2"/>
      </w:pPr>
      <w:bookmarkStart w:id="26" w:name="_Toc2025928"/>
      <w:r>
        <w:lastRenderedPageBreak/>
        <w:t>Komponenten eines Informationssystems</w:t>
      </w:r>
      <w:bookmarkEnd w:id="26"/>
    </w:p>
    <w:p w:rsidR="00CA1F8B" w:rsidRDefault="000D5267" w:rsidP="00B05907">
      <w:r>
        <w:rPr>
          <w:noProof/>
        </w:rPr>
        <w:drawing>
          <wp:inline distT="0" distB="0" distL="0" distR="0" wp14:anchorId="4BA8A5DB" wp14:editId="73EB23B1">
            <wp:extent cx="5760720" cy="3767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5371D4">
      <w:pPr>
        <w:pStyle w:val="ListParagraph"/>
        <w:numPr>
          <w:ilvl w:val="0"/>
          <w:numId w:val="5"/>
        </w:numPr>
      </w:pPr>
      <w:r>
        <w:t>Wenn wir von DB Systemen sprechen, meinen wir: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Datenbank: Das was gespeichert ist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Nutzerdaten, Systemdaten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DB Verwaltungssystem: Verwalten von Datenbank, Prozess des DB Server</w:t>
      </w:r>
    </w:p>
    <w:p w:rsidR="005371D4" w:rsidRDefault="005371D4" w:rsidP="00BE63F4">
      <w:pPr>
        <w:pStyle w:val="ListParagraph"/>
        <w:numPr>
          <w:ilvl w:val="1"/>
          <w:numId w:val="5"/>
        </w:numPr>
      </w:pPr>
      <w:r>
        <w:t>DB System: System zur Verwaltung des Verwaltungssystem</w:t>
      </w:r>
    </w:p>
    <w:p w:rsidR="000D5267" w:rsidRDefault="000D5267" w:rsidP="00B05907">
      <w:r>
        <w:rPr>
          <w:noProof/>
        </w:rPr>
        <w:drawing>
          <wp:inline distT="0" distB="0" distL="0" distR="0" wp14:anchorId="3684F1F8" wp14:editId="1C7911FC">
            <wp:extent cx="5760720" cy="1694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drawing>
          <wp:inline distT="0" distB="0" distL="0" distR="0" wp14:anchorId="6D1B3198" wp14:editId="4741467B">
            <wp:extent cx="5760720" cy="1678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7" w:rsidRDefault="000D5267" w:rsidP="00B05907">
      <w:r>
        <w:rPr>
          <w:noProof/>
        </w:rPr>
        <w:lastRenderedPageBreak/>
        <w:drawing>
          <wp:inline distT="0" distB="0" distL="0" distR="0" wp14:anchorId="257A8E1A" wp14:editId="0B0080BA">
            <wp:extent cx="5760720" cy="955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2A6728C3" wp14:editId="4C99087C">
            <wp:extent cx="5760720" cy="123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27" w:name="_Toc2025929"/>
      <w:r>
        <w:t>3 Schema Architektur</w:t>
      </w:r>
      <w:bookmarkEnd w:id="27"/>
    </w:p>
    <w:p w:rsidR="00B05907" w:rsidRDefault="00CA1F8B" w:rsidP="00CA1F8B">
      <w:pPr>
        <w:pStyle w:val="Heading3"/>
      </w:pPr>
      <w:bookmarkStart w:id="28" w:name="_Toc2025930"/>
      <w:r>
        <w:t>3 Schema Architektur ANSI SPARC</w:t>
      </w:r>
      <w:bookmarkEnd w:id="28"/>
    </w:p>
    <w:p w:rsidR="00CA1F8B" w:rsidRDefault="00E85725" w:rsidP="00B05907">
      <w:r>
        <w:rPr>
          <w:noProof/>
        </w:rPr>
        <w:drawing>
          <wp:inline distT="0" distB="0" distL="0" distR="0" wp14:anchorId="707C9493" wp14:editId="21AF9A5E">
            <wp:extent cx="5760720" cy="3080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 w:rsidRPr="005371D4">
        <w:t>Conceptual</w:t>
      </w:r>
      <w:proofErr w:type="spellEnd"/>
      <w:r w:rsidRPr="005371D4">
        <w:t xml:space="preserve"> Schema als Kern.</w:t>
      </w:r>
    </w:p>
    <w:p w:rsidR="00CA1F8B" w:rsidRDefault="00CA1F8B" w:rsidP="00CA1F8B">
      <w:pPr>
        <w:pStyle w:val="Heading3"/>
      </w:pPr>
      <w:bookmarkStart w:id="29" w:name="_Toc2025931"/>
      <w:r>
        <w:lastRenderedPageBreak/>
        <w:t>Datenunabhängigkeit</w:t>
      </w:r>
      <w:bookmarkEnd w:id="29"/>
    </w:p>
    <w:p w:rsidR="00CA1F8B" w:rsidRDefault="00E85725" w:rsidP="00B05907">
      <w:r>
        <w:rPr>
          <w:noProof/>
        </w:rPr>
        <w:drawing>
          <wp:inline distT="0" distB="0" distL="0" distR="0" wp14:anchorId="6F862519" wp14:editId="44BB3369">
            <wp:extent cx="5760720" cy="2995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proofErr w:type="spellStart"/>
      <w:r>
        <w:t>Systemlayer</w:t>
      </w:r>
      <w:proofErr w:type="spellEnd"/>
      <w:r>
        <w:t xml:space="preserve"> werden </w:t>
      </w:r>
      <w:proofErr w:type="spellStart"/>
      <w:r>
        <w:t>abgekappselt</w:t>
      </w:r>
      <w:proofErr w:type="spellEnd"/>
      <w:r>
        <w:t xml:space="preserve"> und über ein Schema beschrieben (Nicht wie in Cobol, wo die Datenstruktur in </w:t>
      </w:r>
      <w:proofErr w:type="spellStart"/>
      <w:r>
        <w:t>Cbol</w:t>
      </w:r>
      <w:proofErr w:type="spellEnd"/>
      <w:r>
        <w:t xml:space="preserve"> vorgegeben war und nur der Inhalt in Dateien gespeichert wurde </w:t>
      </w:r>
      <w:r>
        <w:sym w:font="Wingdings" w:char="F0E0"/>
      </w:r>
      <w:r>
        <w:t xml:space="preserve"> Problem bei unterschiedlichen Cobol Datentypen/Records)</w:t>
      </w:r>
    </w:p>
    <w:p w:rsidR="00E85725" w:rsidRDefault="00E85725" w:rsidP="00B05907">
      <w:r>
        <w:rPr>
          <w:noProof/>
        </w:rPr>
        <w:drawing>
          <wp:inline distT="0" distB="0" distL="0" distR="0" wp14:anchorId="5453BB15" wp14:editId="56860F92">
            <wp:extent cx="576072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0" w:name="_Toc2025932"/>
      <w:r>
        <w:lastRenderedPageBreak/>
        <w:t>Merkmale</w:t>
      </w:r>
      <w:r w:rsidR="00472412">
        <w:t xml:space="preserve"> – Funktionen und Dienste</w:t>
      </w:r>
      <w:bookmarkEnd w:id="30"/>
    </w:p>
    <w:p w:rsidR="00CA1F8B" w:rsidRDefault="00E85725" w:rsidP="00B05907">
      <w:r>
        <w:rPr>
          <w:noProof/>
        </w:rPr>
        <w:drawing>
          <wp:inline distT="0" distB="0" distL="0" distR="0" wp14:anchorId="3AC55B8A" wp14:editId="22108500">
            <wp:extent cx="5760720" cy="231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25" w:rsidRDefault="00E85725" w:rsidP="00B05907">
      <w:r>
        <w:rPr>
          <w:noProof/>
        </w:rPr>
        <w:drawing>
          <wp:inline distT="0" distB="0" distL="0" distR="0" wp14:anchorId="0B16E8D9" wp14:editId="64286A94">
            <wp:extent cx="5760720" cy="2508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AA" w:rsidRDefault="00E263AA" w:rsidP="00B05907">
      <w:r>
        <w:rPr>
          <w:noProof/>
        </w:rPr>
        <w:drawing>
          <wp:inline distT="0" distB="0" distL="0" distR="0" wp14:anchorId="0C8C321E" wp14:editId="45D8C136">
            <wp:extent cx="5760720" cy="248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ED" w:rsidRDefault="00DB25ED" w:rsidP="00B05907">
      <w:r>
        <w:rPr>
          <w:noProof/>
        </w:rPr>
        <w:lastRenderedPageBreak/>
        <w:drawing>
          <wp:inline distT="0" distB="0" distL="0" distR="0" wp14:anchorId="7F41CD89" wp14:editId="3D985168">
            <wp:extent cx="5760720" cy="2249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F1" w:rsidRDefault="001742F1" w:rsidP="00B05907">
      <w:r>
        <w:rPr>
          <w:noProof/>
        </w:rPr>
        <w:drawing>
          <wp:inline distT="0" distB="0" distL="0" distR="0" wp14:anchorId="24002D96" wp14:editId="49A3C2F6">
            <wp:extent cx="5760720" cy="2185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D4" w:rsidRDefault="005371D4" w:rsidP="00B05907">
      <w:r>
        <w:t>Auch als die 10 Gebote der Datenbanken bekannt</w:t>
      </w:r>
    </w:p>
    <w:p w:rsidR="00B05907" w:rsidRDefault="00B05907" w:rsidP="00B05907">
      <w:pPr>
        <w:pStyle w:val="Heading2"/>
      </w:pPr>
      <w:bookmarkStart w:id="31" w:name="_Toc2025933"/>
      <w:r>
        <w:t>Transaktionen</w:t>
      </w:r>
      <w:bookmarkEnd w:id="31"/>
    </w:p>
    <w:p w:rsidR="00B05907" w:rsidRDefault="00CA1F8B" w:rsidP="00CA1F8B">
      <w:pPr>
        <w:pStyle w:val="Heading3"/>
      </w:pPr>
      <w:bookmarkStart w:id="32" w:name="_Toc2025934"/>
      <w:r>
        <w:t>Transaktionskonzept</w:t>
      </w:r>
      <w:bookmarkEnd w:id="32"/>
    </w:p>
    <w:p w:rsidR="00CA1F8B" w:rsidRDefault="005802F2" w:rsidP="00B05907">
      <w:r>
        <w:rPr>
          <w:noProof/>
        </w:rPr>
        <w:drawing>
          <wp:inline distT="0" distB="0" distL="0" distR="0" wp14:anchorId="11010ADF" wp14:editId="0C3CE7ED">
            <wp:extent cx="5760720" cy="1021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3" w:name="_Toc2025935"/>
      <w:r>
        <w:lastRenderedPageBreak/>
        <w:t>Problem: Mehrfachnutzung</w:t>
      </w:r>
      <w:bookmarkEnd w:id="33"/>
    </w:p>
    <w:p w:rsidR="00CA1F8B" w:rsidRDefault="005802F2" w:rsidP="00B05907">
      <w:r>
        <w:rPr>
          <w:noProof/>
        </w:rPr>
        <w:drawing>
          <wp:inline distT="0" distB="0" distL="0" distR="0" wp14:anchorId="2CE531E0" wp14:editId="125D7DBF">
            <wp:extent cx="5069433" cy="37176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9346" cy="37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B" w:rsidRDefault="00CA1F8B" w:rsidP="00CA1F8B">
      <w:pPr>
        <w:pStyle w:val="Heading3"/>
      </w:pPr>
      <w:bookmarkStart w:id="34" w:name="_Toc2025936"/>
      <w:r>
        <w:t>Problem: Recovery</w:t>
      </w:r>
      <w:bookmarkEnd w:id="34"/>
    </w:p>
    <w:p w:rsidR="00CA1F8B" w:rsidRDefault="005802F2" w:rsidP="00B05907">
      <w:r>
        <w:rPr>
          <w:noProof/>
        </w:rPr>
        <w:drawing>
          <wp:inline distT="0" distB="0" distL="0" distR="0" wp14:anchorId="45DB3291" wp14:editId="6E414763">
            <wp:extent cx="5084064" cy="383714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053" cy="38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5" w:name="_Toc2025937"/>
      <w:r>
        <w:lastRenderedPageBreak/>
        <w:t>Wichtige Personen</w:t>
      </w:r>
      <w:bookmarkEnd w:id="35"/>
    </w:p>
    <w:p w:rsidR="00B05907" w:rsidRDefault="005802F2" w:rsidP="00B05907">
      <w:r>
        <w:rPr>
          <w:noProof/>
        </w:rPr>
        <w:drawing>
          <wp:inline distT="0" distB="0" distL="0" distR="0" wp14:anchorId="4A35E1E6" wp14:editId="55A0C137">
            <wp:extent cx="5288889" cy="3065364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113" cy="30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01697AB6" wp14:editId="0A10A574">
            <wp:extent cx="5274259" cy="2782474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394" cy="28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1091CB1B" wp14:editId="30F2CCD5">
            <wp:extent cx="5303520" cy="245241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175" cy="24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152527EE" wp14:editId="2EEF13E1">
            <wp:extent cx="5296204" cy="22184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6880" cy="22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>
      <w:pPr>
        <w:pStyle w:val="Heading2"/>
      </w:pPr>
      <w:bookmarkStart w:id="36" w:name="_Toc2025938"/>
      <w:r>
        <w:t>Historische Entwicklung</w:t>
      </w:r>
      <w:bookmarkEnd w:id="36"/>
    </w:p>
    <w:p w:rsidR="00B05907" w:rsidRDefault="005802F2" w:rsidP="00B05907">
      <w:r>
        <w:rPr>
          <w:noProof/>
        </w:rPr>
        <w:drawing>
          <wp:inline distT="0" distB="0" distL="0" distR="0" wp14:anchorId="557AABE4" wp14:editId="0FABD6FA">
            <wp:extent cx="5760720" cy="18421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drawing>
          <wp:inline distT="0" distB="0" distL="0" distR="0" wp14:anchorId="264E9CFA" wp14:editId="3477717D">
            <wp:extent cx="5760720" cy="37553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F2" w:rsidRDefault="005802F2" w:rsidP="00B05907">
      <w:r>
        <w:rPr>
          <w:noProof/>
        </w:rPr>
        <w:lastRenderedPageBreak/>
        <w:drawing>
          <wp:inline distT="0" distB="0" distL="0" distR="0" wp14:anchorId="0A1B1DF8" wp14:editId="7E55721A">
            <wp:extent cx="5760720" cy="3451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7" w:rsidRDefault="00B05907" w:rsidP="00B05907"/>
    <w:p w:rsidR="00B05907" w:rsidRDefault="00B05907" w:rsidP="00B05907">
      <w:pPr>
        <w:pStyle w:val="Heading1"/>
      </w:pPr>
      <w:bookmarkStart w:id="37" w:name="_Toc2025939"/>
      <w:r>
        <w:lastRenderedPageBreak/>
        <w:t>Woche 2</w:t>
      </w:r>
      <w:bookmarkEnd w:id="37"/>
    </w:p>
    <w:p w:rsidR="00B05907" w:rsidRDefault="002812C9" w:rsidP="00B05907">
      <w:r>
        <w:t xml:space="preserve">In Woche 2 wurde die Präsentation aus Woche 1 abgeschlossen und die Konzepte von Entitäten samt Attributen und </w:t>
      </w:r>
      <w:proofErr w:type="spellStart"/>
      <w:r>
        <w:t>Relationships</w:t>
      </w:r>
      <w:proofErr w:type="spellEnd"/>
      <w:r>
        <w:t xml:space="preserve"> erklärt.</w:t>
      </w:r>
    </w:p>
    <w:p w:rsidR="002812C9" w:rsidRDefault="002812C9" w:rsidP="00B05907"/>
    <w:p w:rsidR="002812C9" w:rsidRDefault="002812C9" w:rsidP="002812C9">
      <w:pPr>
        <w:pStyle w:val="Heading1"/>
      </w:pPr>
      <w:bookmarkStart w:id="38" w:name="_Toc2025940"/>
      <w:r>
        <w:lastRenderedPageBreak/>
        <w:t>Woche 3</w:t>
      </w:r>
      <w:bookmarkEnd w:id="38"/>
    </w:p>
    <w:p w:rsidR="002812C9" w:rsidRPr="00B05907" w:rsidRDefault="002812C9" w:rsidP="00B05907"/>
    <w:sectPr w:rsidR="002812C9" w:rsidRPr="00B05907" w:rsidSect="00164DB6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7BB" w:rsidRDefault="000837BB" w:rsidP="006B5E49">
      <w:pPr>
        <w:spacing w:after="0" w:line="240" w:lineRule="auto"/>
      </w:pPr>
      <w:r>
        <w:separator/>
      </w:r>
    </w:p>
  </w:endnote>
  <w:endnote w:type="continuationSeparator" w:id="0">
    <w:p w:rsidR="000837BB" w:rsidRDefault="000837BB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FA2EBA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7BB" w:rsidRDefault="000837BB" w:rsidP="006B5E49">
      <w:pPr>
        <w:spacing w:after="0" w:line="240" w:lineRule="auto"/>
      </w:pPr>
      <w:r>
        <w:separator/>
      </w:r>
    </w:p>
  </w:footnote>
  <w:footnote w:type="continuationSeparator" w:id="0">
    <w:p w:rsidR="000837BB" w:rsidRDefault="000837BB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DF1C84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35FFD"/>
    <w:multiLevelType w:val="hybridMultilevel"/>
    <w:tmpl w:val="7AFCB7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204825"/>
    <w:multiLevelType w:val="hybridMultilevel"/>
    <w:tmpl w:val="F4666D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C411A"/>
    <w:multiLevelType w:val="hybridMultilevel"/>
    <w:tmpl w:val="80E2D7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84"/>
    <w:rsid w:val="0001007A"/>
    <w:rsid w:val="00057AA2"/>
    <w:rsid w:val="000837BB"/>
    <w:rsid w:val="000A251E"/>
    <w:rsid w:val="000D5267"/>
    <w:rsid w:val="000E01D5"/>
    <w:rsid w:val="000E0DEE"/>
    <w:rsid w:val="000E0E5D"/>
    <w:rsid w:val="000F72AF"/>
    <w:rsid w:val="001018C5"/>
    <w:rsid w:val="00105030"/>
    <w:rsid w:val="0012397E"/>
    <w:rsid w:val="00160860"/>
    <w:rsid w:val="00164748"/>
    <w:rsid w:val="00164DB6"/>
    <w:rsid w:val="001742F1"/>
    <w:rsid w:val="001A0960"/>
    <w:rsid w:val="001A52D5"/>
    <w:rsid w:val="001A6B64"/>
    <w:rsid w:val="001E32AD"/>
    <w:rsid w:val="002010C7"/>
    <w:rsid w:val="0026725B"/>
    <w:rsid w:val="002812C9"/>
    <w:rsid w:val="002865EA"/>
    <w:rsid w:val="002F3C14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72412"/>
    <w:rsid w:val="004B5461"/>
    <w:rsid w:val="004B776C"/>
    <w:rsid w:val="00510030"/>
    <w:rsid w:val="00524949"/>
    <w:rsid w:val="005371D4"/>
    <w:rsid w:val="005802F2"/>
    <w:rsid w:val="005C62A4"/>
    <w:rsid w:val="005D6BDA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C1085"/>
    <w:rsid w:val="008D68BE"/>
    <w:rsid w:val="008E4E88"/>
    <w:rsid w:val="00923291"/>
    <w:rsid w:val="0095096E"/>
    <w:rsid w:val="009579F5"/>
    <w:rsid w:val="009637E6"/>
    <w:rsid w:val="00973D65"/>
    <w:rsid w:val="009845B0"/>
    <w:rsid w:val="00990E7F"/>
    <w:rsid w:val="009B342F"/>
    <w:rsid w:val="009F233F"/>
    <w:rsid w:val="00AF65CF"/>
    <w:rsid w:val="00AF7A48"/>
    <w:rsid w:val="00B05907"/>
    <w:rsid w:val="00B20FE0"/>
    <w:rsid w:val="00B25571"/>
    <w:rsid w:val="00B70D48"/>
    <w:rsid w:val="00B7241C"/>
    <w:rsid w:val="00BB78F3"/>
    <w:rsid w:val="00BB7E89"/>
    <w:rsid w:val="00BC693F"/>
    <w:rsid w:val="00BC7B70"/>
    <w:rsid w:val="00BE63F4"/>
    <w:rsid w:val="00BF0C5F"/>
    <w:rsid w:val="00C328BE"/>
    <w:rsid w:val="00C36948"/>
    <w:rsid w:val="00C45E55"/>
    <w:rsid w:val="00C569D5"/>
    <w:rsid w:val="00C6413D"/>
    <w:rsid w:val="00CA1F8B"/>
    <w:rsid w:val="00CC1F1F"/>
    <w:rsid w:val="00DB25ED"/>
    <w:rsid w:val="00DD04C4"/>
    <w:rsid w:val="00DD6959"/>
    <w:rsid w:val="00DE60A2"/>
    <w:rsid w:val="00DF1936"/>
    <w:rsid w:val="00DF1C84"/>
    <w:rsid w:val="00E263AA"/>
    <w:rsid w:val="00E376F9"/>
    <w:rsid w:val="00E52C9A"/>
    <w:rsid w:val="00E571CE"/>
    <w:rsid w:val="00E85725"/>
    <w:rsid w:val="00EB766F"/>
    <w:rsid w:val="00F15475"/>
    <w:rsid w:val="00F34BB8"/>
    <w:rsid w:val="00F40999"/>
    <w:rsid w:val="00F44376"/>
    <w:rsid w:val="00F969C9"/>
    <w:rsid w:val="00FA2EBA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1B98CA"/>
  <w15:chartTrackingRefBased/>
  <w15:docId w15:val="{4654A09F-9701-40D1-A3F3-6D8B1C90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5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F4B702-712E-446B-B1B2-6C31C15E1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18</Pages>
  <Words>720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22</cp:revision>
  <dcterms:created xsi:type="dcterms:W3CDTF">2019-02-17T17:28:00Z</dcterms:created>
  <dcterms:modified xsi:type="dcterms:W3CDTF">2019-02-25T21:24:00Z</dcterms:modified>
</cp:coreProperties>
</file>